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BFF9" w14:textId="77777777" w:rsidR="00C9344B" w:rsidRPr="00C9344B" w:rsidRDefault="00C9344B" w:rsidP="00C9344B">
      <w:r w:rsidRPr="00C9344B">
        <w:t>https://i.postimg.cc/hPq4079c/Whats-App-kil-2025-05-02-saat-23-32-11-5d0847c0.jpg</w:t>
      </w:r>
    </w:p>
    <w:p w14:paraId="0CE7B736" w14:textId="641CAF12" w:rsidR="008C320F" w:rsidRDefault="00C9344B">
      <w:r>
        <w:rPr>
          <w:noProof/>
        </w:rPr>
        <w:drawing>
          <wp:inline distT="0" distB="0" distL="0" distR="0" wp14:anchorId="4C7E35A6" wp14:editId="1410D088">
            <wp:extent cx="5943600" cy="7762875"/>
            <wp:effectExtent l="0" t="0" r="0" b="9525"/>
            <wp:docPr id="76927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2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4B"/>
    <w:rsid w:val="003F383B"/>
    <w:rsid w:val="008C320F"/>
    <w:rsid w:val="00C9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3A971"/>
  <w15:chartTrackingRefBased/>
  <w15:docId w15:val="{3DE2E196-F736-496F-A9DC-3669D627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2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root\Office16\1033\QuickStyles\word201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word2013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Farid Jabrailov</cp:lastModifiedBy>
  <cp:revision>1</cp:revision>
  <dcterms:created xsi:type="dcterms:W3CDTF">2025-05-02T19:41:00Z</dcterms:created>
  <dcterms:modified xsi:type="dcterms:W3CDTF">2025-05-02T19:42:00Z</dcterms:modified>
</cp:coreProperties>
</file>